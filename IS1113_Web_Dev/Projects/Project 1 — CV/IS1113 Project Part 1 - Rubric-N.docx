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E1CCB" w14:paraId="310264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564F" w14:textId="77777777" w:rsidR="00EE2D97" w:rsidRPr="00EE2D97" w:rsidRDefault="00EE2D97">
            <w:pPr>
              <w:spacing w:after="0" w:line="240" w:lineRule="auto"/>
              <w:rPr>
                <w:rStyle w:val="Strong"/>
                <w:rFonts w:cstheme="minorHAnsi"/>
                <w:color w:val="0D0D0D"/>
                <w:sz w:val="28"/>
                <w:szCs w:val="28"/>
              </w:rPr>
            </w:pPr>
            <w:r w:rsidRPr="00EE2D97">
              <w:rPr>
                <w:rStyle w:val="Strong"/>
                <w:rFonts w:cstheme="minorHAnsi"/>
                <w:color w:val="0D0D0D"/>
                <w:sz w:val="28"/>
                <w:szCs w:val="28"/>
              </w:rPr>
              <w:t xml:space="preserve">Criteria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D6C9" w14:textId="77777777" w:rsidR="00EE2D97" w:rsidRPr="00EE2D97" w:rsidRDefault="00EE2D97">
            <w:pPr>
              <w:spacing w:after="0" w:line="240" w:lineRule="auto"/>
              <w:rPr>
                <w:sz w:val="28"/>
                <w:szCs w:val="28"/>
              </w:rPr>
            </w:pPr>
            <w:r w:rsidRPr="00EE2D97">
              <w:rPr>
                <w:rFonts w:cstheme="minorHAnsi"/>
                <w:b/>
                <w:bCs/>
                <w:sz w:val="28"/>
                <w:szCs w:val="28"/>
              </w:rPr>
              <w:t>Not really!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BECD" w14:textId="77777777" w:rsidR="00EE2D97" w:rsidRPr="00EE2D97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EE2D97">
              <w:rPr>
                <w:rFonts w:cstheme="minorHAnsi"/>
                <w:b/>
                <w:bCs/>
                <w:sz w:val="28"/>
                <w:szCs w:val="28"/>
              </w:rPr>
              <w:t>Nearly there!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99E4" w14:textId="77777777" w:rsidR="00EE2D97" w:rsidRPr="00EE2D97" w:rsidRDefault="00EE2D97">
            <w:pPr>
              <w:spacing w:after="0" w:line="240" w:lineRule="auto"/>
              <w:rPr>
                <w:rFonts w:cstheme="minorHAnsi"/>
                <w:b/>
                <w:bCs/>
                <w:sz w:val="28"/>
                <w:szCs w:val="28"/>
              </w:rPr>
            </w:pPr>
            <w:r w:rsidRPr="00EE2D97">
              <w:rPr>
                <w:rFonts w:cstheme="minorHAnsi"/>
                <w:b/>
                <w:bCs/>
                <w:sz w:val="28"/>
                <w:szCs w:val="28"/>
              </w:rPr>
              <w:t>Achieved!</w:t>
            </w:r>
          </w:p>
        </w:tc>
      </w:tr>
      <w:tr w:rsidR="00EE1CCB" w14:paraId="17E5AEE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E490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Document Structure: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309E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021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7E1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496B3A4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2531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color w:val="0D0D0D"/>
              </w:rPr>
              <w:t xml:space="preserve">Correct usage of 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&lt;html&gt;</w:t>
            </w:r>
            <w:r>
              <w:rPr>
                <w:rFonts w:cstheme="minorHAnsi"/>
                <w:color w:val="0D0D0D"/>
              </w:rPr>
              <w:t xml:space="preserve">, 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&lt;head&gt;</w:t>
            </w:r>
            <w:r>
              <w:rPr>
                <w:rFonts w:cstheme="minorHAnsi"/>
                <w:color w:val="0D0D0D"/>
              </w:rPr>
              <w:t xml:space="preserve">, and 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&lt;body&gt;</w:t>
            </w:r>
            <w:r>
              <w:rPr>
                <w:rFonts w:cstheme="minorHAnsi"/>
                <w:color w:val="0D0D0D"/>
              </w:rPr>
              <w:t xml:space="preserve"> tags.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AF01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D89E9" w14:textId="0C0A536A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9399" w14:textId="61A8EE69" w:rsidR="00EE2D97" w:rsidRDefault="0073224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3AD3619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E28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color w:val="0D0D0D"/>
              </w:rPr>
              <w:t xml:space="preserve">Logical organisation of content within 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&lt;body&gt;</w:t>
            </w:r>
            <w:r>
              <w:rPr>
                <w:rFonts w:cstheme="minorHAnsi"/>
                <w:color w:val="0D0D0D"/>
              </w:rPr>
              <w:t>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F64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6DA3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E55F" w14:textId="28CF1B1F" w:rsidR="00EE2D97" w:rsidRDefault="0073224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6CF5190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32C2D" w14:textId="77777777" w:rsidR="00EE2D97" w:rsidRDefault="00EE2D97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Style w:val="Strong"/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Indentation and Formatting: </w:t>
            </w:r>
          </w:p>
          <w:p w14:paraId="43D2AA24" w14:textId="77777777" w:rsidR="00EE2D97" w:rsidRDefault="00EE2D97">
            <w:pPr>
              <w:pStyle w:val="task-list-item"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Style w:val="Strong"/>
                <w:b w:val="0"/>
                <w:bCs w:val="0"/>
              </w:rPr>
            </w:pPr>
            <w:r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>Consistent indentation and formatting throughout the document.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0139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8887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4C3A" w14:textId="77777777" w:rsidR="00EE2D97" w:rsidRDefault="00EE2D97" w:rsidP="00A447FC">
            <w:pPr>
              <w:spacing w:after="0" w:line="240" w:lineRule="auto"/>
              <w:jc w:val="right"/>
              <w:rPr>
                <w:rFonts w:cstheme="minorHAnsi"/>
              </w:rPr>
            </w:pPr>
          </w:p>
          <w:p w14:paraId="6DC0844B" w14:textId="77777777" w:rsidR="00CF2195" w:rsidRDefault="00CF2195" w:rsidP="00CF2195">
            <w:pPr>
              <w:rPr>
                <w:rFonts w:cstheme="minorHAnsi"/>
              </w:rPr>
            </w:pPr>
          </w:p>
          <w:p w14:paraId="56F76BF2" w14:textId="0DA02F6E" w:rsidR="00CF2195" w:rsidRPr="00CF2195" w:rsidRDefault="00CF2195" w:rsidP="00CF2195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13E0475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CF908" w14:textId="77777777" w:rsidR="00EE2D97" w:rsidRDefault="00EE2D97">
            <w:pPr>
              <w:pStyle w:val="task-list-item"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/>
                <w:b w:val="0"/>
                <w:bCs w:val="0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>Clear separation between markup elements.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6E43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EFB0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E36A" w14:textId="1835CD00" w:rsidR="00EE2D97" w:rsidRDefault="005459A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6BC6A26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E2C7A" w14:textId="77777777" w:rsidR="00EE2D97" w:rsidRDefault="00EE2D97">
            <w:pPr>
              <w:pStyle w:val="task-list-item"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Clear commenting throughout.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0390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6A7A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A8E1" w14:textId="630645E0" w:rsidR="00EE2D97" w:rsidRDefault="005459A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52BBA9F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C52D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Criteria: Styling and Presentation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352C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D36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8211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226ACB4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D9EE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CSS Implementation: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277A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26A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720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03B6A19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BD40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Fonts w:cstheme="minorHAnsi"/>
                <w:color w:val="0D0D0D"/>
              </w:rPr>
              <w:t xml:space="preserve">Consistent and appropriate use of CSS.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4061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9417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21CD" w14:textId="6DC047A0" w:rsidR="00EE2D97" w:rsidRDefault="00675B0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1875273E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222F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Fonts w:cstheme="minorHAnsi"/>
                <w:color w:val="0D0D0D"/>
              </w:rPr>
              <w:t xml:space="preserve">Demonstrates understanding of CSS properties such as colour, font, margins.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1003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F9A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C50B" w14:textId="0488BD9D" w:rsidR="00EE2D97" w:rsidRDefault="00675B0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5E3F925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2CE5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>Layout: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2FF3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4030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5326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5280DF1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E4D5A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Fonts w:cstheme="minorHAnsi"/>
                <w:color w:val="0D0D0D"/>
              </w:rPr>
              <w:t>Responsive design principles applied.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5A8D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996E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F25F" w14:textId="404B823A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0DB55D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B07CA" w14:textId="77777777" w:rsidR="00EE2D97" w:rsidRDefault="00EE2D97">
            <w:pPr>
              <w:spacing w:after="0" w:line="240" w:lineRule="auto"/>
              <w:rPr>
                <w:rStyle w:val="Strong"/>
                <w:color w:val="0D0D0D"/>
              </w:rPr>
            </w:pPr>
            <w:r>
              <w:rPr>
                <w:rFonts w:cstheme="minorHAnsi"/>
                <w:color w:val="0D0D0D"/>
              </w:rPr>
              <w:t>Clear separation between content sections.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9E16" w14:textId="77777777" w:rsidR="00EE2D97" w:rsidRDefault="00EE2D97">
            <w:pPr>
              <w:spacing w:after="0" w:line="240" w:lineRule="auto"/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735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4658" w14:textId="2BCFAF7B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B9F323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EC74" w14:textId="77777777" w:rsidR="00EE2D97" w:rsidRDefault="00EE2D97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Style w:val="Strong"/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>Visual Appeal: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10EE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6A5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F9A0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5D20DC0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24B7" w14:textId="77777777" w:rsidR="00EE2D97" w:rsidRDefault="00EE2D97">
            <w:pPr>
              <w:pStyle w:val="task-list-item"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>Aesthetically pleasing design.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730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62DC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610D" w14:textId="598BD54D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2599967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F99D" w14:textId="77777777" w:rsidR="00EE2D97" w:rsidRDefault="00EE2D97">
            <w:pPr>
              <w:pStyle w:val="task-list-item"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cstheme="minorHAnsi"/>
                <w:color w:val="0D0D0D"/>
                <w:kern w:val="2"/>
                <w:sz w:val="22"/>
                <w:szCs w:val="22"/>
                <w:lang w:eastAsia="en-US"/>
                <w14:ligatures w14:val="standardContextual"/>
              </w:rPr>
              <w:t>Harmonious colour scheme and typography.</w:t>
            </w:r>
          </w:p>
          <w:p w14:paraId="6408E169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7021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8CEA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A833" w14:textId="6482E015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1556981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B50C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Criteria: Content Integration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62C8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5FD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BA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54511CD2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9FD0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>Images: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E0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37F6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F68C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61C9080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7476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 xml:space="preserve">Correct usage of </w:t>
            </w:r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&lt;</w:t>
            </w:r>
            <w:proofErr w:type="spellStart"/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img</w:t>
            </w:r>
            <w:proofErr w:type="spellEnd"/>
            <w:r>
              <w:rPr>
                <w:rStyle w:val="HTMLCode"/>
                <w:rFonts w:asciiTheme="minorHAnsi" w:eastAsiaTheme="minorHAnsi" w:hAnsiTheme="minorHAnsi" w:cstheme="minorHAnsi"/>
                <w:b/>
                <w:bCs/>
                <w:color w:val="0D0D0D"/>
                <w:sz w:val="22"/>
                <w:szCs w:val="22"/>
              </w:rPr>
              <w:t>&gt;</w:t>
            </w:r>
            <w:r>
              <w:rPr>
                <w:rFonts w:cstheme="minorHAnsi"/>
                <w:color w:val="0D0D0D"/>
              </w:rPr>
              <w:t xml:space="preserve"> tag.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FBA5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95E3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1017" w14:textId="0BDB822A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5DC7799C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3E9F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Alt attributes included for accessibility.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558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9207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2342" w14:textId="7F1D3462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396B508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3F52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>Hyperlinks: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70AFA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D8A8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9BF2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3742D7F4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C4A8A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lastRenderedPageBreak/>
              <w:t>Functional hyperlinks included.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7CA1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06E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9528" w14:textId="1E6F9D79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30EDC58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37CDE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Appropriate anchor text used.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003A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980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E7D5" w14:textId="3AF8E6D3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653724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814A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>Content Integration: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B9C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664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A13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2C1F955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400A8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Relevant content included on each page.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1855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2C8C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F57D" w14:textId="79BC0B82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63A5EB6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16879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Content presented in a clear and understandable manner.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CE6F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9686C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A084" w14:textId="3E1278C8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7A9D0187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B2CA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Consistency in content style and tone across pages.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E553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510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7C5E" w14:textId="65B0628D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88ACB33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0A102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Criteria: Overall User Experience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CB6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FE9F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F46E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435733FC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0F96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 xml:space="preserve">Navigation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BFD7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667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728C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66B71519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21D32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Clear navigation structure.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C80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01B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611" w14:textId="3AC1A985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1C2A0AB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41B7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User-friendly navigation elements such as menus or breadcrumbs.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D6F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47C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524B" w14:textId="3291152E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91BA5B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12D6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Style w:val="Strong"/>
                <w:rFonts w:cstheme="minorHAnsi"/>
                <w:color w:val="0D0D0D"/>
              </w:rPr>
              <w:t>Accessibility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603A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6BA9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FD07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E1CCB" w14:paraId="50E99AC0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B17C2F" w14:textId="77777777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Markup follows accessibility best practices.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F5BF9D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C4A7C7" w14:textId="01F82548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8654A8C" w14:textId="27BAF946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  <w:tr w:rsidR="00EE1CCB" w14:paraId="0B90109F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CE292F0" w14:textId="1F5A3C12" w:rsidR="00EE2D97" w:rsidRDefault="00EE2D97">
            <w:pPr>
              <w:spacing w:after="0" w:line="240" w:lineRule="auto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</w:rPr>
              <w:t>screen reader compatibility considered.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2BDD34" w14:textId="77777777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CD1C977" w14:textId="36DE1C80" w:rsidR="00EE2D97" w:rsidRDefault="00EE2D9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2AAF34" w14:textId="4AF9BC29" w:rsidR="00EE2D97" w:rsidRDefault="009A045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</w:tr>
    </w:tbl>
    <w:p w14:paraId="30DA561D" w14:textId="77777777" w:rsidR="00EE2D97" w:rsidRDefault="00EE2D97"/>
    <w:p w14:paraId="432672C6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350DE069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7066E4BF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366273F7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7A0798E1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1080DAE4" w14:textId="77777777" w:rsidR="00EE2D97" w:rsidRDefault="00EE2D97">
      <w:pPr>
        <w:spacing w:line="240" w:lineRule="auto"/>
        <w:rPr>
          <w:b/>
          <w:sz w:val="20"/>
          <w:szCs w:val="20"/>
        </w:rPr>
      </w:pPr>
    </w:p>
    <w:p w14:paraId="3A5A06B7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Page</w:t>
      </w:r>
    </w:p>
    <w:p w14:paraId="2AC06290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Include this document as part of your project submission document. </w:t>
      </w:r>
    </w:p>
    <w:p w14:paraId="3191FE1D" w14:textId="77777777" w:rsidR="00EE2D97" w:rsidRDefault="00EE2D97">
      <w:pPr>
        <w:spacing w:line="240" w:lineRule="auto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03EC18" wp14:editId="0B851FA7">
                <wp:simplePos x="0" y="0"/>
                <wp:positionH relativeFrom="column">
                  <wp:posOffset>5539105</wp:posOffset>
                </wp:positionH>
                <wp:positionV relativeFrom="paragraph">
                  <wp:posOffset>271780</wp:posOffset>
                </wp:positionV>
                <wp:extent cx="323850" cy="228600"/>
                <wp:effectExtent l="0" t="0" r="19050" b="19050"/>
                <wp:wrapNone/>
                <wp:docPr id="815923419" name="Rectangle 81592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56408" w14:textId="69B4578B" w:rsidR="00EE2D97" w:rsidRDefault="009A0457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03EC18" id="Rectangle 815923419" o:spid="_x0000_s1026" style="position:absolute;margin-left:436.15pt;margin-top:21.4pt;width:25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">
                <v:textbox>
                  <w:txbxContent>
                    <w:p w14:paraId="26356408" w14:textId="69B4578B" w:rsidR="00EE2D97" w:rsidRDefault="009A0457"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0"/>
          <w:szCs w:val="20"/>
        </w:rPr>
        <w:t xml:space="preserve">I have conducted a Self- Assessment of my project work, </w:t>
      </w:r>
      <w:r>
        <w:rPr>
          <w:b/>
          <w:sz w:val="20"/>
          <w:szCs w:val="20"/>
          <w:highlight w:val="yellow"/>
        </w:rPr>
        <w:t>highlighting</w:t>
      </w:r>
      <w:r>
        <w:rPr>
          <w:b/>
          <w:sz w:val="20"/>
          <w:szCs w:val="20"/>
        </w:rPr>
        <w:t xml:space="preserve"> the appropriate categories of the Rubric and attached a copy of same           </w:t>
      </w:r>
    </w:p>
    <w:p w14:paraId="48CE632B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0BF5126" w14:textId="77777777" w:rsidR="00EE2D97" w:rsidRDefault="00EE2D97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3698E131" w14:textId="77777777" w:rsidR="00EE2D97" w:rsidRDefault="00EE2D97"/>
    <w:sectPr w:rsidR="00EE2D9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C7339" w14:textId="77777777" w:rsidR="00420CE5" w:rsidRDefault="00420CE5">
      <w:pPr>
        <w:spacing w:after="0" w:line="240" w:lineRule="auto"/>
      </w:pPr>
      <w:r>
        <w:separator/>
      </w:r>
    </w:p>
  </w:endnote>
  <w:endnote w:type="continuationSeparator" w:id="0">
    <w:p w14:paraId="40181AC7" w14:textId="77777777" w:rsidR="00420CE5" w:rsidRDefault="00420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C07C4" w14:textId="77777777" w:rsidR="00420CE5" w:rsidRDefault="00420CE5">
      <w:pPr>
        <w:spacing w:after="0" w:line="240" w:lineRule="auto"/>
      </w:pPr>
      <w:r>
        <w:separator/>
      </w:r>
    </w:p>
  </w:footnote>
  <w:footnote w:type="continuationSeparator" w:id="0">
    <w:p w14:paraId="4A21E5C6" w14:textId="77777777" w:rsidR="00420CE5" w:rsidRDefault="00420C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2DF6" w14:textId="2209F971" w:rsidR="00EE2D97" w:rsidRDefault="00EE2D97">
    <w:pPr>
      <w:pStyle w:val="Header"/>
    </w:pPr>
    <w:r>
      <w:t>IS1113 Part 1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oNotDisplayPageBoundarie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93"/>
    <w:rsid w:val="00162D0F"/>
    <w:rsid w:val="00420CE5"/>
    <w:rsid w:val="004613A3"/>
    <w:rsid w:val="005459A7"/>
    <w:rsid w:val="00624CB8"/>
    <w:rsid w:val="00667709"/>
    <w:rsid w:val="00675B04"/>
    <w:rsid w:val="0073224A"/>
    <w:rsid w:val="008E6FFD"/>
    <w:rsid w:val="009A0457"/>
    <w:rsid w:val="00A3765F"/>
    <w:rsid w:val="00A447FC"/>
    <w:rsid w:val="00B2154F"/>
    <w:rsid w:val="00B8204D"/>
    <w:rsid w:val="00C47A22"/>
    <w:rsid w:val="00CF2195"/>
    <w:rsid w:val="00D5306C"/>
    <w:rsid w:val="00E43693"/>
    <w:rsid w:val="00EC5FF1"/>
    <w:rsid w:val="00EE1CCB"/>
    <w:rsid w:val="00EE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7D8E2"/>
  <w15:chartTrackingRefBased/>
  <w15:docId w15:val="{90A5D88F-E165-4FEE-ABA8-F530262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customStyle="1" w:styleId="task-list-item">
    <w:name w:val="task-list-item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table" w:styleId="TableGrid">
    <w:name w:val="Table Grid"/>
    <w:basedOn w:val="TableNormal"/>
    <w:uiPriority w:val="39"/>
    <w:rPr>
      <w:kern w:val="2"/>
      <w:sz w:val="2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University College Cork</Company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Heavin</dc:creator>
  <cp:keywords/>
  <dc:description/>
  <cp:lastModifiedBy>Daniel Marcinkowski</cp:lastModifiedBy>
  <cp:revision>12</cp:revision>
  <dcterms:created xsi:type="dcterms:W3CDTF">2026-01-25T20:13:00Z</dcterms:created>
  <dcterms:modified xsi:type="dcterms:W3CDTF">2026-01-28T09:18:00Z</dcterms:modified>
  <cp:category/>
</cp:coreProperties>
</file>